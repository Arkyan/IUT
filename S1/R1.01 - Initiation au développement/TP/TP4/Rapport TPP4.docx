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13B1A" w14:textId="2E6E72F5" w:rsidR="00CF1C20" w:rsidRPr="00CF1C20" w:rsidRDefault="00CF1C20" w:rsidP="00CF1C20">
      <w:pPr>
        <w:rPr>
          <w:u w:val="single"/>
        </w:rPr>
      </w:pPr>
    </w:p>
    <w:sectPr w:rsidR="00CF1C20" w:rsidRPr="00CF1C2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7C7719" w14:textId="77777777" w:rsidR="003E6F1E" w:rsidRDefault="003E6F1E" w:rsidP="00B11199">
      <w:pPr>
        <w:spacing w:after="0" w:line="240" w:lineRule="auto"/>
      </w:pPr>
      <w:r>
        <w:separator/>
      </w:r>
    </w:p>
  </w:endnote>
  <w:endnote w:type="continuationSeparator" w:id="0">
    <w:p w14:paraId="6EB8804E" w14:textId="77777777" w:rsidR="003E6F1E" w:rsidRDefault="003E6F1E" w:rsidP="00B11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B02FA" w14:textId="77777777" w:rsidR="00B11199" w:rsidRDefault="00B11199">
    <w:pPr>
      <w:pStyle w:val="Pieddepage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sur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arabe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</w:p>
  <w:p w14:paraId="6E4E1A51" w14:textId="77777777" w:rsidR="00B11199" w:rsidRDefault="00B111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E39AFC" w14:textId="77777777" w:rsidR="003E6F1E" w:rsidRDefault="003E6F1E" w:rsidP="00B11199">
      <w:pPr>
        <w:spacing w:after="0" w:line="240" w:lineRule="auto"/>
      </w:pPr>
      <w:r>
        <w:separator/>
      </w:r>
    </w:p>
  </w:footnote>
  <w:footnote w:type="continuationSeparator" w:id="0">
    <w:p w14:paraId="615BDDE2" w14:textId="77777777" w:rsidR="003E6F1E" w:rsidRDefault="003E6F1E" w:rsidP="00B11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5EEE68" w14:textId="06874F8E" w:rsidR="00B11199" w:rsidRPr="006A0ED6" w:rsidRDefault="00B11199">
    <w:pPr>
      <w:pStyle w:val="En-tte"/>
      <w:rPr>
        <w:lang w:val="en-US"/>
      </w:rPr>
    </w:pPr>
    <w:r w:rsidRPr="00B11199">
      <w:rPr>
        <w:lang w:val="en-US"/>
      </w:rPr>
      <w:t>TP</w:t>
    </w:r>
    <w:r w:rsidR="00CF1C20">
      <w:rPr>
        <w:lang w:val="en-US"/>
      </w:rPr>
      <w:t>4</w:t>
    </w:r>
    <w:r w:rsidRPr="00B11199">
      <w:rPr>
        <w:lang w:val="en-US"/>
      </w:rPr>
      <w:t>_G3A_DIDRY_Jules</w:t>
    </w:r>
    <w:r>
      <w:ptab w:relativeTo="margin" w:alignment="center" w:leader="none"/>
    </w:r>
    <w:r>
      <w:ptab w:relativeTo="margin" w:alignment="right" w:leader="none"/>
    </w:r>
    <w:r w:rsidR="00CF1C20">
      <w:rPr>
        <w:lang w:val="en-US"/>
      </w:rPr>
      <w:t>10</w:t>
    </w:r>
    <w:r w:rsidRPr="006A0ED6">
      <w:rPr>
        <w:lang w:val="en-US"/>
      </w:rPr>
      <w:t>/</w:t>
    </w:r>
    <w:r w:rsidR="00CF1C20">
      <w:rPr>
        <w:lang w:val="en-US"/>
      </w:rPr>
      <w:t>10</w:t>
    </w:r>
    <w:r w:rsidRPr="006A0ED6">
      <w:rPr>
        <w:lang w:val="en-US"/>
      </w:rPr>
      <w:t>/</w:t>
    </w:r>
    <w:r w:rsidR="006A0ED6">
      <w:rPr>
        <w:lang w:val="en-US"/>
      </w:rPr>
      <w:t>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814C9"/>
    <w:multiLevelType w:val="hybridMultilevel"/>
    <w:tmpl w:val="72407218"/>
    <w:lvl w:ilvl="0" w:tplc="B7C0E6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D57DE"/>
    <w:multiLevelType w:val="hybridMultilevel"/>
    <w:tmpl w:val="A5D68F6C"/>
    <w:lvl w:ilvl="0" w:tplc="56FC5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004667">
    <w:abstractNumId w:val="1"/>
  </w:num>
  <w:num w:numId="2" w16cid:durableId="841747904">
    <w:abstractNumId w:val="1"/>
  </w:num>
  <w:num w:numId="3" w16cid:durableId="736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20"/>
    <w:rsid w:val="000B03A0"/>
    <w:rsid w:val="001A4B49"/>
    <w:rsid w:val="00364658"/>
    <w:rsid w:val="003E6F1E"/>
    <w:rsid w:val="005F4B80"/>
    <w:rsid w:val="006A0ED6"/>
    <w:rsid w:val="007270A9"/>
    <w:rsid w:val="00744734"/>
    <w:rsid w:val="00B11199"/>
    <w:rsid w:val="00CF1C20"/>
    <w:rsid w:val="00F9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B3FAE"/>
  <w15:chartTrackingRefBased/>
  <w15:docId w15:val="{E722EF9F-ACC9-468A-BAA0-DDF27C70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658"/>
  </w:style>
  <w:style w:type="paragraph" w:styleId="Titre1">
    <w:name w:val="heading 1"/>
    <w:basedOn w:val="Normal"/>
    <w:next w:val="Normal"/>
    <w:link w:val="Titre1Car"/>
    <w:uiPriority w:val="9"/>
    <w:qFormat/>
    <w:rsid w:val="00364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4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4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4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4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4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4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4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4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4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4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4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46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46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46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46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46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46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4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4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4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4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4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46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46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46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4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46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465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111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1199"/>
  </w:style>
  <w:style w:type="paragraph" w:styleId="Pieddepage">
    <w:name w:val="footer"/>
    <w:basedOn w:val="Normal"/>
    <w:link w:val="PieddepageCar"/>
    <w:uiPriority w:val="99"/>
    <w:unhideWhenUsed/>
    <w:rsid w:val="00B111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1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dry\OneDrive\Documents\GitHub\IUT\Rappor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Rapport.dotx</Template>
  <TotalTime>82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1</cp:revision>
  <dcterms:created xsi:type="dcterms:W3CDTF">2024-10-10T06:54:00Z</dcterms:created>
  <dcterms:modified xsi:type="dcterms:W3CDTF">2024-10-10T08:16:00Z</dcterms:modified>
</cp:coreProperties>
</file>